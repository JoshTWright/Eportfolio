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FBE036" w14:textId="77777777" w:rsidR="00DA099B" w:rsidRDefault="00C221D5">
      <w:pPr>
        <w:pStyle w:val="Name"/>
      </w:pPr>
      <w:r>
        <w:t>Josh Wright</w:t>
      </w:r>
    </w:p>
    <w:p w14:paraId="06D520FB" w14:textId="77777777" w:rsidR="00DA099B" w:rsidRPr="00623C0C" w:rsidRDefault="005F1861" w:rsidP="00623C0C">
      <w:pPr>
        <w:pStyle w:val="ContactInfo"/>
        <w:ind w:right="0"/>
        <w:rPr>
          <w:sz w:val="20"/>
          <w:szCs w:val="20"/>
        </w:rPr>
      </w:pPr>
      <w:r w:rsidRPr="00623C0C">
        <w:rPr>
          <w:sz w:val="20"/>
          <w:szCs w:val="20"/>
        </w:rPr>
        <w:t>10514 Abberly Village Ln</w:t>
      </w:r>
      <w:r w:rsidR="00C221D5" w:rsidRPr="00623C0C">
        <w:rPr>
          <w:sz w:val="20"/>
          <w:szCs w:val="20"/>
        </w:rPr>
        <w:t>, Fredericksburg, VA, 22407|</w:t>
      </w:r>
      <w:r w:rsidR="00EF48CB" w:rsidRPr="00623C0C">
        <w:rPr>
          <w:sz w:val="20"/>
          <w:szCs w:val="20"/>
        </w:rPr>
        <w:t xml:space="preserve"> </w:t>
      </w:r>
      <w:r w:rsidR="00C221D5" w:rsidRPr="00623C0C">
        <w:rPr>
          <w:sz w:val="20"/>
          <w:szCs w:val="20"/>
        </w:rPr>
        <w:t>540.809.0800</w:t>
      </w:r>
      <w:r w:rsidRPr="00623C0C">
        <w:rPr>
          <w:sz w:val="20"/>
          <w:szCs w:val="20"/>
        </w:rPr>
        <w:t xml:space="preserve"> </w:t>
      </w:r>
      <w:r w:rsidR="00C221D5" w:rsidRPr="00623C0C">
        <w:rPr>
          <w:sz w:val="20"/>
          <w:szCs w:val="20"/>
        </w:rPr>
        <w:t xml:space="preserve">| </w:t>
      </w:r>
      <w:hyperlink r:id="rId8" w:history="1">
        <w:r w:rsidR="00665840" w:rsidRPr="00623C0C">
          <w:rPr>
            <w:rStyle w:val="Hyperlink"/>
            <w:sz w:val="20"/>
            <w:szCs w:val="20"/>
          </w:rPr>
          <w:t>jwright3</w:t>
        </w:r>
        <w:r w:rsidR="00665840" w:rsidRPr="00623C0C">
          <w:rPr>
            <w:rStyle w:val="Hyperlink"/>
            <w:sz w:val="20"/>
            <w:szCs w:val="20"/>
          </w:rPr>
          <w:t>@</w:t>
        </w:r>
        <w:r w:rsidR="00665840" w:rsidRPr="00623C0C">
          <w:rPr>
            <w:rStyle w:val="Hyperlink"/>
            <w:sz w:val="20"/>
            <w:szCs w:val="20"/>
          </w:rPr>
          <w:t>mail.umw.edu</w:t>
        </w:r>
      </w:hyperlink>
      <w:r w:rsidR="00665840" w:rsidRPr="00623C0C">
        <w:rPr>
          <w:sz w:val="20"/>
          <w:szCs w:val="20"/>
        </w:rPr>
        <w:t xml:space="preserve"> </w:t>
      </w:r>
    </w:p>
    <w:p w14:paraId="395EFADA" w14:textId="77777777" w:rsidR="00DA099B" w:rsidRDefault="00C02FA9">
      <w:pPr>
        <w:pStyle w:val="Heading1"/>
      </w:pPr>
      <w:r>
        <w:t>EDUCATION</w:t>
      </w:r>
    </w:p>
    <w:p w14:paraId="0BCA437B" w14:textId="77777777" w:rsidR="00F90AD8" w:rsidRDefault="00F26DDD" w:rsidP="00294EBC">
      <w:pPr>
        <w:spacing w:line="180" w:lineRule="auto"/>
      </w:pPr>
      <w:r>
        <w:t>University of Mary Washington</w:t>
      </w:r>
      <w:r w:rsidR="00F24E8A">
        <w:tab/>
      </w:r>
      <w:r w:rsidR="00F24E8A">
        <w:tab/>
      </w:r>
      <w:r w:rsidR="008C4D65">
        <w:tab/>
      </w:r>
      <w:r w:rsidR="008C4D65">
        <w:tab/>
      </w:r>
      <w:r w:rsidR="008C4D65">
        <w:tab/>
        <w:t xml:space="preserve">                 </w:t>
      </w:r>
      <w:r w:rsidR="008C4D65">
        <w:tab/>
      </w:r>
      <w:r w:rsidR="008C4D65">
        <w:tab/>
        <w:t xml:space="preserve">    </w:t>
      </w:r>
      <w:r w:rsidR="00804D1C">
        <w:t xml:space="preserve">                           expected graduation May 2018</w:t>
      </w:r>
    </w:p>
    <w:p w14:paraId="698B87B1" w14:textId="77777777" w:rsidR="00F24E8A" w:rsidRDefault="00F90AD8" w:rsidP="00294EBC">
      <w:pPr>
        <w:spacing w:line="180" w:lineRule="auto"/>
      </w:pPr>
      <w:r>
        <w:t xml:space="preserve">      </w:t>
      </w:r>
      <w:r w:rsidR="002F750A">
        <w:t>Major: Computer Sc</w:t>
      </w:r>
      <w:r w:rsidR="00F24E8A">
        <w:t xml:space="preserve">ience </w:t>
      </w:r>
      <w:r w:rsidR="002F750A">
        <w:t>(2.94 GPA)</w:t>
      </w:r>
    </w:p>
    <w:p w14:paraId="28E1927B" w14:textId="77777777" w:rsidR="00F90AD8" w:rsidRDefault="002F750A" w:rsidP="00294EBC">
      <w:pPr>
        <w:spacing w:line="180" w:lineRule="auto"/>
        <w:ind w:left="2" w:firstLine="1"/>
      </w:pPr>
      <w:r>
        <w:t>Germanna Community College</w:t>
      </w:r>
      <w:r w:rsidR="000136AD">
        <w:t xml:space="preserve">                                          </w:t>
      </w:r>
      <w:r w:rsidR="000136AD">
        <w:tab/>
        <w:t xml:space="preserve"> </w:t>
      </w:r>
      <w:r w:rsidR="001C1AA1">
        <w:t xml:space="preserve">                             </w:t>
      </w:r>
      <w:r w:rsidR="000136AD">
        <w:t>December 2015</w:t>
      </w:r>
    </w:p>
    <w:p w14:paraId="70BD31DA" w14:textId="77777777" w:rsidR="002F750A" w:rsidRDefault="00F90AD8" w:rsidP="00294EBC">
      <w:pPr>
        <w:spacing w:line="180" w:lineRule="auto"/>
        <w:ind w:left="2" w:firstLine="1"/>
      </w:pPr>
      <w:r>
        <w:t xml:space="preserve">      Major: General Studies (3.14 GPA)</w:t>
      </w:r>
      <w:r w:rsidR="000136AD">
        <w:t xml:space="preserve">  </w:t>
      </w:r>
    </w:p>
    <w:p w14:paraId="252E68BD" w14:textId="77777777" w:rsidR="00DA099B" w:rsidRDefault="00804D1C">
      <w:pPr>
        <w:pStyle w:val="Heading1"/>
      </w:pPr>
      <w:r>
        <w:t>relevant skills</w:t>
      </w:r>
    </w:p>
    <w:p w14:paraId="0074EDE9" w14:textId="77777777" w:rsidR="00DA099B" w:rsidRDefault="00F90AD8" w:rsidP="00294EBC">
      <w:pPr>
        <w:pStyle w:val="ListBullet"/>
        <w:numPr>
          <w:ilvl w:val="0"/>
          <w:numId w:val="0"/>
        </w:numPr>
        <w:spacing w:line="180" w:lineRule="auto"/>
        <w:ind w:left="216"/>
      </w:pPr>
      <w:r>
        <w:t xml:space="preserve">Proficient: </w:t>
      </w:r>
      <w:r w:rsidR="007C3D7E">
        <w:t xml:space="preserve">Python, Java, </w:t>
      </w:r>
      <w:r w:rsidR="00536863">
        <w:t>Bash Scripting</w:t>
      </w:r>
      <w:r w:rsidR="007C3D7E">
        <w:t>, Git, Linux, OSX, Windows 10</w:t>
      </w:r>
    </w:p>
    <w:p w14:paraId="20D7AF8E" w14:textId="6628D42D" w:rsidR="00494E0A" w:rsidRDefault="00494E0A" w:rsidP="00294EBC">
      <w:pPr>
        <w:pStyle w:val="ListBullet"/>
        <w:numPr>
          <w:ilvl w:val="0"/>
          <w:numId w:val="0"/>
        </w:numPr>
        <w:spacing w:line="180" w:lineRule="auto"/>
        <w:ind w:left="216"/>
      </w:pPr>
      <w:r>
        <w:t>Experienc</w:t>
      </w:r>
      <w:r w:rsidR="00DC3DB7">
        <w:t>e: R, C++, Swift,</w:t>
      </w:r>
      <w:r w:rsidR="001C1AA1">
        <w:t xml:space="preserve"> </w:t>
      </w:r>
      <w:r w:rsidR="007C3D7E">
        <w:t xml:space="preserve">MySQL, Flask, </w:t>
      </w:r>
      <w:r w:rsidR="00117670">
        <w:t>PostgreSQL</w:t>
      </w:r>
      <w:r w:rsidR="007C3D7E">
        <w:t xml:space="preserve">, </w:t>
      </w:r>
      <w:r w:rsidR="005940C4">
        <w:t>Googl</w:t>
      </w:r>
      <w:bookmarkStart w:id="0" w:name="_GoBack"/>
      <w:bookmarkEnd w:id="0"/>
      <w:r w:rsidR="005940C4">
        <w:t>e Cloud</w:t>
      </w:r>
    </w:p>
    <w:p w14:paraId="0D769F00" w14:textId="77777777" w:rsidR="00DA099B" w:rsidRDefault="00804D1C">
      <w:pPr>
        <w:pStyle w:val="Heading1"/>
      </w:pPr>
      <w:r>
        <w:t>project experience</w:t>
      </w:r>
    </w:p>
    <w:p w14:paraId="1ABE7BC3" w14:textId="77777777" w:rsidR="00BD3361" w:rsidRDefault="00CD563B" w:rsidP="00294EBC">
      <w:pPr>
        <w:spacing w:line="180" w:lineRule="auto"/>
      </w:pPr>
      <w:r>
        <w:t xml:space="preserve">Google Cloud Platform </w:t>
      </w:r>
      <w:r>
        <w:t>(CP100A)</w:t>
      </w:r>
      <w:r w:rsidR="00BD3361">
        <w:t xml:space="preserve">     </w:t>
      </w:r>
      <w:r>
        <w:t xml:space="preserve">   </w:t>
      </w:r>
      <w:r w:rsidR="00BD3361">
        <w:t xml:space="preserve">                                         </w:t>
      </w:r>
      <w:r>
        <w:t xml:space="preserve">                     </w:t>
      </w:r>
      <w:r w:rsidR="00BD3361">
        <w:t>November 2016</w:t>
      </w:r>
    </w:p>
    <w:p w14:paraId="189E9EE1" w14:textId="77777777" w:rsidR="00BD3361" w:rsidRDefault="00BD3361" w:rsidP="00294EBC">
      <w:pPr>
        <w:spacing w:line="180" w:lineRule="auto"/>
      </w:pPr>
      <w:r>
        <w:t xml:space="preserve">      Received </w:t>
      </w:r>
      <w:r w:rsidR="00CD563B">
        <w:t xml:space="preserve">certificate of completion for google cloud platform fundamentals </w:t>
      </w:r>
    </w:p>
    <w:p w14:paraId="1841CDF5" w14:textId="6CEA061F" w:rsidR="00591F6C" w:rsidRDefault="00591F6C" w:rsidP="00294EBC">
      <w:pPr>
        <w:spacing w:line="180" w:lineRule="auto"/>
      </w:pPr>
      <w:r>
        <w:t>Text-Based Computer Game</w:t>
      </w:r>
      <w:r w:rsidR="00A71C6A">
        <w:t xml:space="preserve">                                                                             </w:t>
      </w:r>
      <w:r w:rsidR="00731926">
        <w:t xml:space="preserve">    October 2016</w:t>
      </w:r>
    </w:p>
    <w:p w14:paraId="2F86F248" w14:textId="77777777" w:rsidR="00591F6C" w:rsidRDefault="00591F6C" w:rsidP="00294EBC">
      <w:pPr>
        <w:spacing w:line="180" w:lineRule="auto"/>
      </w:pPr>
      <w:r>
        <w:tab/>
      </w:r>
      <w:r>
        <w:tab/>
      </w:r>
      <w:r>
        <w:tab/>
        <w:t xml:space="preserve">      Text based computer game created based on Object-Oriented Design </w:t>
      </w:r>
    </w:p>
    <w:p w14:paraId="67096DD0" w14:textId="77777777" w:rsidR="00591F6C" w:rsidRDefault="00591F6C" w:rsidP="00294EBC">
      <w:pPr>
        <w:spacing w:line="180" w:lineRule="auto"/>
      </w:pPr>
      <w:r>
        <w:t xml:space="preserve">      Managed version control between small development group using Git</w:t>
      </w:r>
    </w:p>
    <w:p w14:paraId="6FC6A8DA" w14:textId="77777777" w:rsidR="00591F6C" w:rsidRDefault="00591F6C" w:rsidP="00294EBC">
      <w:pPr>
        <w:spacing w:line="180" w:lineRule="auto"/>
      </w:pPr>
      <w:r>
        <w:t xml:space="preserve">      </w:t>
      </w:r>
      <w:r w:rsidR="00251FBC">
        <w:t>Created UML diagrams to support project work flow</w:t>
      </w:r>
    </w:p>
    <w:p w14:paraId="3348A516" w14:textId="77777777" w:rsidR="00DA099B" w:rsidRDefault="00804D1C">
      <w:pPr>
        <w:pStyle w:val="Heading1"/>
      </w:pPr>
      <w:r>
        <w:t>Employment History</w:t>
      </w:r>
    </w:p>
    <w:p w14:paraId="04F21A6F" w14:textId="77777777" w:rsidR="00313E28" w:rsidRDefault="001C1AA1" w:rsidP="00294EBC">
      <w:pPr>
        <w:spacing w:line="180" w:lineRule="auto"/>
      </w:pPr>
      <w:r>
        <w:t>Tychon</w:t>
      </w:r>
    </w:p>
    <w:p w14:paraId="56ECB4D8" w14:textId="77777777" w:rsidR="00294EBC" w:rsidRDefault="00372291" w:rsidP="00294EBC">
      <w:pPr>
        <w:spacing w:line="180" w:lineRule="auto"/>
      </w:pPr>
      <w:r>
        <w:t xml:space="preserve">  </w:t>
      </w:r>
      <w:r w:rsidR="00313E28">
        <w:t xml:space="preserve">Intern </w:t>
      </w:r>
      <w:r w:rsidR="001C1AA1">
        <w:t>Software Developer</w:t>
      </w:r>
      <w:r w:rsidR="00294EBC">
        <w:t xml:space="preserve"> | December 2016</w:t>
      </w:r>
      <w:r w:rsidR="00EC1B57">
        <w:t xml:space="preserve"> - </w:t>
      </w:r>
      <w:r w:rsidR="00294EBC">
        <w:t>currently employed</w:t>
      </w:r>
    </w:p>
    <w:p w14:paraId="51E295DD" w14:textId="77777777" w:rsidR="005700E9" w:rsidRDefault="00294EBC" w:rsidP="00294EBC">
      <w:pPr>
        <w:spacing w:line="180" w:lineRule="auto"/>
      </w:pPr>
      <w:r>
        <w:t xml:space="preserve">      Front end and back end deve</w:t>
      </w:r>
      <w:r w:rsidR="00B46E8E">
        <w:t>lopment in J</w:t>
      </w:r>
      <w:r w:rsidR="00EC1B57">
        <w:t>a</w:t>
      </w:r>
      <w:r>
        <w:t>va</w:t>
      </w:r>
      <w:r w:rsidR="00B46E8E">
        <w:t xml:space="preserve">. </w:t>
      </w:r>
      <w:r>
        <w:t>Bash scripting</w:t>
      </w:r>
      <w:r w:rsidR="00B46E8E">
        <w:t xml:space="preserve"> &amp;</w:t>
      </w:r>
      <w:r w:rsidR="00EB05B5">
        <w:t xml:space="preserve"> </w:t>
      </w:r>
      <w:r>
        <w:t>PowerShell scripting</w:t>
      </w:r>
    </w:p>
    <w:p w14:paraId="7C9C1F7D" w14:textId="77777777" w:rsidR="007C3D7E" w:rsidRDefault="00EB05B5" w:rsidP="00294EBC">
      <w:pPr>
        <w:spacing w:line="180" w:lineRule="auto"/>
      </w:pPr>
      <w:r>
        <w:t>Tim</w:t>
      </w:r>
      <w:r w:rsidR="005700E9">
        <w:t>’</w:t>
      </w:r>
      <w:r>
        <w:t>s At Lake Anna</w:t>
      </w:r>
      <w:r w:rsidR="005423E1">
        <w:t xml:space="preserve">   </w:t>
      </w:r>
    </w:p>
    <w:p w14:paraId="0C71074F" w14:textId="77777777" w:rsidR="00313E28" w:rsidRDefault="00313E28" w:rsidP="00294EBC">
      <w:pPr>
        <w:spacing w:line="180" w:lineRule="auto"/>
      </w:pPr>
      <w:r>
        <w:t xml:space="preserve">  Server | </w:t>
      </w:r>
      <w:r w:rsidR="00372291">
        <w:t xml:space="preserve">Expo Host |Bus boy </w:t>
      </w:r>
      <w:r w:rsidR="00EC1B57">
        <w:t xml:space="preserve">| April 2013 </w:t>
      </w:r>
      <w:r w:rsidR="005423E1">
        <w:t>–</w:t>
      </w:r>
      <w:r w:rsidR="00EC1B57">
        <w:t xml:space="preserve"> </w:t>
      </w:r>
      <w:r w:rsidR="005423E1">
        <w:t>May 2017</w:t>
      </w:r>
    </w:p>
    <w:p w14:paraId="67320FC7" w14:textId="77777777" w:rsidR="00372291" w:rsidRDefault="00372291" w:rsidP="00294EBC">
      <w:pPr>
        <w:spacing w:line="180" w:lineRule="auto"/>
      </w:pPr>
      <w:r>
        <w:tab/>
      </w:r>
      <w:r>
        <w:tab/>
        <w:t xml:space="preserve">      </w:t>
      </w:r>
      <w:r w:rsidR="00260CAA">
        <w:t>Take care of any and all food preparation steps</w:t>
      </w:r>
      <w:r w:rsidR="00EC1B57">
        <w:t xml:space="preserve"> </w:t>
      </w:r>
      <w:r w:rsidR="00117670">
        <w:t>as well</w:t>
      </w:r>
      <w:r w:rsidR="00941DB5">
        <w:t xml:space="preserve"> as serve tables</w:t>
      </w:r>
    </w:p>
    <w:p w14:paraId="06943A56" w14:textId="7394D2B2" w:rsidR="00260CAA" w:rsidRDefault="00260CAA" w:rsidP="00294EBC">
      <w:pPr>
        <w:spacing w:line="180" w:lineRule="auto"/>
      </w:pPr>
      <w:r>
        <w:t xml:space="preserve">      </w:t>
      </w:r>
      <w:r w:rsidR="005423E1">
        <w:t xml:space="preserve">Progressively earned better job positions over the years </w:t>
      </w:r>
    </w:p>
    <w:p w14:paraId="7F8E9E13" w14:textId="77777777" w:rsidR="007C3D7E" w:rsidRDefault="007C3D7E" w:rsidP="00294EBC">
      <w:pPr>
        <w:pStyle w:val="ListBullet"/>
        <w:numPr>
          <w:ilvl w:val="0"/>
          <w:numId w:val="0"/>
        </w:numPr>
        <w:spacing w:line="180" w:lineRule="auto"/>
      </w:pPr>
    </w:p>
    <w:p w14:paraId="1D533EE2" w14:textId="77777777" w:rsidR="007C3D7E" w:rsidRDefault="007C3D7E" w:rsidP="00294EBC">
      <w:pPr>
        <w:pStyle w:val="ListBullet"/>
        <w:numPr>
          <w:ilvl w:val="0"/>
          <w:numId w:val="0"/>
        </w:numPr>
        <w:spacing w:line="180" w:lineRule="auto"/>
      </w:pPr>
      <w:r>
        <w:t>References available by request</w:t>
      </w:r>
    </w:p>
    <w:sectPr w:rsidR="007C3D7E">
      <w:headerReference w:type="default" r:id="rId9"/>
      <w:footerReference w:type="default" r:id="rId10"/>
      <w:headerReference w:type="first" r:id="rId11"/>
      <w:pgSz w:w="12240" w:h="15840" w:code="1"/>
      <w:pgMar w:top="1296" w:right="1368" w:bottom="1440" w:left="1368" w:header="720" w:footer="10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3A5B6D" w14:textId="77777777" w:rsidR="00C03960" w:rsidRDefault="00C03960">
      <w:r>
        <w:separator/>
      </w:r>
    </w:p>
  </w:endnote>
  <w:endnote w:type="continuationSeparator" w:id="0">
    <w:p w14:paraId="50782091" w14:textId="77777777" w:rsidR="00C03960" w:rsidRDefault="00C0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267EFA" w14:textId="77777777" w:rsidR="00DA099B" w:rsidRDefault="00C03960">
    <w:pPr>
      <w:pStyle w:val="Footer"/>
    </w:pPr>
    <w:r>
      <w:fldChar w:fldCharType="begin"/>
    </w:r>
    <w:r>
      <w:instrText xml:space="preserve"> PAGE   \* MERGEFOR</w:instrText>
    </w:r>
    <w:r>
      <w:instrText xml:space="preserve">MAT </w:instrText>
    </w:r>
    <w:r>
      <w:fldChar w:fldCharType="separate"/>
    </w:r>
    <w:r w:rsidR="0073192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18161B" w14:textId="77777777" w:rsidR="00C03960" w:rsidRDefault="00C03960">
      <w:r>
        <w:separator/>
      </w:r>
    </w:p>
  </w:footnote>
  <w:footnote w:type="continuationSeparator" w:id="0">
    <w:p w14:paraId="622EC04F" w14:textId="77777777" w:rsidR="00C03960" w:rsidRDefault="00C0396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8D198" w14:textId="77777777" w:rsidR="00DA099B" w:rsidRDefault="00C03960"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1A0933DE" wp14:editId="6E178DF5">
              <wp:simplePos x="876300" y="45720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3960" cy="7205980"/>
              <wp:effectExtent l="0" t="0" r="0" b="6985"/>
              <wp:wrapNone/>
              <wp:docPr id="1" name="Fram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13960" cy="7205980"/>
                      </a:xfrm>
                      <a:prstGeom prst="frame">
                        <a:avLst>
                          <a:gd name="adj1" fmla="val 2604"/>
                        </a:avLst>
                      </a:prstGeom>
                      <a:solidFill>
                        <a:srgbClr val="E3AB47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page">
                <wp14:pctHeight>95400</wp14:pctHeight>
              </wp14:sizeRelV>
            </wp:anchor>
          </w:drawing>
        </mc:Choice>
        <mc:Fallback>
          <w:pict>
            <v:shape w14:anchorId="03BBACAD" id="Frame 1" o:spid="_x0000_s1026" style="position:absolute;margin-left:0;margin-top:0;width:394.8pt;height:567.4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middle" coordsize="5013960,72059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" path="m0,0l5013960,,5013960,7205980,,7205980,,0xm130564,130564l130564,7075416,4883396,7075416,4883396,130564,130564,130564xe" fillcolor="#e3ab47" stroked="f" strokeweight="1pt">
              <v:stroke joinstyle="miter"/>
              <v:path arrowok="t" o:connecttype="custom" o:connectlocs="0,0;5013960,0;5013960,7205980;0,7205980;0,0;130564,130564;130564,7075416;4883396,7075416;4883396,130564;130564,130564" o:connectangles="0,0,0,0,0,0,0,0,0,0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49AF05" w14:textId="77777777" w:rsidR="00DA099B" w:rsidRDefault="00C03960"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8ADE6B1" wp14:editId="6277E35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5012690" cy="7207250"/>
              <wp:effectExtent l="0" t="0" r="0" b="6985"/>
              <wp:wrapNone/>
              <wp:docPr id="4" name="Group 4" title="Page frame with tab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12690" cy="7207250"/>
                        <a:chOff x="133350" y="0"/>
                        <a:chExt cx="7315200" cy="9601200"/>
                      </a:xfrm>
                    </wpg:grpSpPr>
                    <wps:wsp>
                      <wps:cNvPr id="5" name="Frame 5"/>
                      <wps:cNvSpPr/>
                      <wps:spPr>
                        <a:xfrm>
                          <a:off x="133350" y="0"/>
                          <a:ext cx="7315200" cy="9601200"/>
                        </a:xfrm>
                        <a:prstGeom prst="frame">
                          <a:avLst>
                            <a:gd name="adj1" fmla="val 2604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Freeform 8"/>
                      <wps:cNvSpPr>
                        <a:spLocks/>
                      </wps:cNvSpPr>
                      <wps:spPr bwMode="auto">
                        <a:xfrm>
                          <a:off x="228600" y="428625"/>
                          <a:ext cx="358140" cy="802005"/>
                        </a:xfrm>
                        <a:custGeom>
                          <a:avLst/>
                          <a:gdLst>
                            <a:gd name="T0" fmla="*/ 2 w 240"/>
                            <a:gd name="T1" fmla="*/ 0 h 528"/>
                            <a:gd name="T2" fmla="*/ 169 w 240"/>
                            <a:gd name="T3" fmla="*/ 0 h 528"/>
                            <a:gd name="T4" fmla="*/ 240 w 240"/>
                            <a:gd name="T5" fmla="*/ 246 h 528"/>
                            <a:gd name="T6" fmla="*/ 169 w 240"/>
                            <a:gd name="T7" fmla="*/ 480 h 528"/>
                            <a:gd name="T8" fmla="*/ 59 w 240"/>
                            <a:gd name="T9" fmla="*/ 480 h 528"/>
                            <a:gd name="T10" fmla="*/ 59 w 240"/>
                            <a:gd name="T11" fmla="*/ 528 h 528"/>
                            <a:gd name="T12" fmla="*/ 0 w 240"/>
                            <a:gd name="T13" fmla="*/ 480 h 528"/>
                            <a:gd name="T14" fmla="*/ 2 w 240"/>
                            <a:gd name="T15" fmla="*/ 480 h 528"/>
                            <a:gd name="T16" fmla="*/ 2 w 240"/>
                            <a:gd name="T17" fmla="*/ 0 h 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240" h="528">
                              <a:moveTo>
                                <a:pt x="2" y="0"/>
                              </a:moveTo>
                              <a:lnTo>
                                <a:pt x="169" y="0"/>
                              </a:lnTo>
                              <a:lnTo>
                                <a:pt x="240" y="246"/>
                              </a:lnTo>
                              <a:lnTo>
                                <a:pt x="169" y="480"/>
                              </a:lnTo>
                              <a:lnTo>
                                <a:pt x="59" y="480"/>
                              </a:lnTo>
                              <a:lnTo>
                                <a:pt x="59" y="528"/>
                              </a:lnTo>
                              <a:lnTo>
                                <a:pt x="0" y="480"/>
                              </a:lnTo>
                              <a:lnTo>
                                <a:pt x="2" y="480"/>
                              </a:lnTo>
                              <a:lnTo>
                                <a:pt x="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BF60" w14:textId="77777777" w:rsidR="00DA099B" w:rsidRDefault="00DA099B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94100</wp14:pctWidth>
              </wp14:sizeRelH>
              <wp14:sizeRelV relativeFrom="page">
                <wp14:pctHeight>95400</wp14:pctHeight>
              </wp14:sizeRelV>
            </wp:anchor>
          </w:drawing>
        </mc:Choice>
        <mc:Fallback>
          <w:pict>
            <v:group w14:anchorId="18ADE6B1" id="Group 4" o:spid="_x0000_s1026" alt="Title: Page frame with tab" style="position:absolute;margin-left:0;margin-top:0;width:394.7pt;height:567.5pt;z-index:-251653120;mso-width-percent:941;mso-height-percent:954;mso-position-horizontal:center;mso-position-horizontal-relative:page;mso-position-vertical:center;mso-position-vertical-relative:page;mso-width-percent:941;mso-height-percent:954" coordorigin="133350" coordsize="7315200,9601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">
              <v:shape id="Frame 5" o:spid="_x0000_s1027" style="position:absolute;left:133350;width:7315200;height:9601200;visibility:visible;mso-wrap-style:square;v-text-anchor:middle" coordsize="7315200,96012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3eKawgAA&#10;ANoAAAAPAAAAZHJzL2Rvd25yZXYueG1sRI/disIwFITvF3yHcATv1lRBka5RrCIIIviH12ebs23Z&#10;5qQ2UatPbwTBy2FmvmHG08aU4kq1Kywr6HUjEMSp1QVnCo6H5fcIhPPIGkvLpOBODqaT1tcYY21v&#10;vKPr3mciQNjFqCD3voqldGlOBl3XVsTB+7O1QR9knUld4y3ATSn7UTSUBgsOCzlWNM8p/d9fjIJT&#10;LxktjxuTnKNF8uvu28MgWT+U6rSb2Q8IT43/hN/tlVYwgNeVcAPk5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nd4prCAAAA2gAAAA8AAAAAAAAAAAAAAAAAlwIAAGRycy9kb3du&#10;cmV2LnhtbFBLBQYAAAAABAAEAPUAAACGAwAAAAA=&#10;" path="m0,0l7315200,,7315200,9601200,,9601200,,0xm190488,190488l190488,9410712,7124712,9410712,7124712,190488,190488,190488xe" fillcolor="#6f6f6f [3204]" stroked="f" strokeweight="1.5pt">
                <v:stroke endcap="round"/>
                <v:path arrowok="t" o:connecttype="custom" o:connectlocs="0,0;7315200,0;7315200,9601200;0,9601200;0,0;190488,190488;190488,9410712;7124712,9410712;7124712,190488;190488,190488" o:connectangles="0,0,0,0,0,0,0,0,0,0"/>
              </v:shape>
              <v:shape id="Freeform 8" o:spid="_x0000_s1028" style="position:absolute;left:228600;top:428625;width:358140;height:802005;visibility:visible;mso-wrap-style:square;v-text-anchor:top" coordsize="240,528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8qhOuwAA&#10;ANoAAAAPAAAAZHJzL2Rvd25yZXYueG1sRE9LCsIwEN0L3iGM4E5TBUWqUaQouPML6m5oxrbYTEoT&#10;tXp6sxBcPt5/tmhMKZ5Uu8KygkE/AkGcWl1wpuB0XPcmIJxH1lhaJgVvcrCYt1szjLV98Z6eB5+J&#10;EMIuRgW591UspUtzMuj6tiIO3M3WBn2AdSZ1ja8Qbko5jKKxNFhwaMixoiSn9H54GAXJR+4LjpKV&#10;o/K+u5xHV709jZTqdprlFISnxv/FP/dGKwhbw5VwA+T8Cw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hvKoTrsAAADaAAAADwAAAAAAAAAAAAAAAACXAgAAZHJzL2Rvd25yZXYueG1s&#10;UEsFBgAAAAAEAAQA9QAAAH8DAAAAAA==&#10;" adj="-11796480,,5400" path="m2,0l169,,240,246,169,480,59,480,59,528,,480,2,480,2,0xe" fillcolor="black [3213]" stroked="f" strokeweight="0">
                <v:stroke joinstyle="round"/>
                <v:formulas/>
                <v:path arrowok="t" o:connecttype="custom" o:connectlocs="2985,0;252190,0;358140,373661;252190,729095;88043,729095;88043,802005;0,729095;2985,729095;2985,0" o:connectangles="0,0,0,0,0,0,0,0,0" textboxrect="0,0,240,528"/>
                <v:textbox>
                  <w:txbxContent>
                    <w:p w14:paraId="2C59BF60" w14:textId="77777777" w:rsidR="00DA099B" w:rsidRDefault="00DA099B">
                      <w:pPr>
                        <w:jc w:val="center"/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0AC940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C72B50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A0217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8181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A0C779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370F02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C9AFB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C20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FC2BA48"/>
    <w:lvl w:ilvl="0">
      <w:start w:val="1"/>
      <w:numFmt w:val="decimal"/>
      <w:lvlText w:val="%1."/>
      <w:lvlJc w:val="left"/>
      <w:pPr>
        <w:tabs>
          <w:tab w:val="num" w:pos="216"/>
        </w:tabs>
        <w:ind w:left="216" w:hanging="216"/>
      </w:pPr>
      <w:rPr>
        <w:rFonts w:hint="default"/>
      </w:rPr>
    </w:lvl>
  </w:abstractNum>
  <w:abstractNum w:abstractNumId="9">
    <w:nsid w:val="FFFFFF89"/>
    <w:multiLevelType w:val="singleLevel"/>
    <w:tmpl w:val="1E24A5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366419"/>
    <w:multiLevelType w:val="hybridMultilevel"/>
    <w:tmpl w:val="AC56CE1A"/>
    <w:lvl w:ilvl="0" w:tplc="B24CB1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54416C3"/>
    <w:multiLevelType w:val="hybridMultilevel"/>
    <w:tmpl w:val="1884BEFA"/>
    <w:lvl w:ilvl="0" w:tplc="F1084306">
      <w:start w:val="1"/>
      <w:numFmt w:val="bullet"/>
      <w:pStyle w:val="List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  <w:color w:val="6F6F6F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454655"/>
    <w:multiLevelType w:val="hybridMultilevel"/>
    <w:tmpl w:val="7AB01E5C"/>
    <w:lvl w:ilvl="0" w:tplc="14FA4362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attachedTemplate r:id="rId1"/>
  <w:defaultTabStop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1D5"/>
    <w:rsid w:val="000136AD"/>
    <w:rsid w:val="000D0D72"/>
    <w:rsid w:val="00117670"/>
    <w:rsid w:val="001C1AA1"/>
    <w:rsid w:val="001E5AF5"/>
    <w:rsid w:val="00251FBC"/>
    <w:rsid w:val="00260CAA"/>
    <w:rsid w:val="00294EBC"/>
    <w:rsid w:val="002F750A"/>
    <w:rsid w:val="00313E28"/>
    <w:rsid w:val="00372291"/>
    <w:rsid w:val="00494E0A"/>
    <w:rsid w:val="00515CCE"/>
    <w:rsid w:val="00536863"/>
    <w:rsid w:val="005423E1"/>
    <w:rsid w:val="005700E9"/>
    <w:rsid w:val="00591F6C"/>
    <w:rsid w:val="005940C4"/>
    <w:rsid w:val="005F1861"/>
    <w:rsid w:val="00623C0C"/>
    <w:rsid w:val="00665840"/>
    <w:rsid w:val="00731926"/>
    <w:rsid w:val="007C3D7E"/>
    <w:rsid w:val="00804D1C"/>
    <w:rsid w:val="008C4D65"/>
    <w:rsid w:val="00941DB5"/>
    <w:rsid w:val="009707F0"/>
    <w:rsid w:val="00A71C6A"/>
    <w:rsid w:val="00B46E8E"/>
    <w:rsid w:val="00BD3361"/>
    <w:rsid w:val="00C02FA9"/>
    <w:rsid w:val="00C03960"/>
    <w:rsid w:val="00C221D5"/>
    <w:rsid w:val="00C962FE"/>
    <w:rsid w:val="00CD563B"/>
    <w:rsid w:val="00D13348"/>
    <w:rsid w:val="00DA099B"/>
    <w:rsid w:val="00DC3DB7"/>
    <w:rsid w:val="00E04467"/>
    <w:rsid w:val="00EB05B5"/>
    <w:rsid w:val="00EC1B57"/>
    <w:rsid w:val="00EF48CB"/>
    <w:rsid w:val="00F24E8A"/>
    <w:rsid w:val="00F26DDD"/>
    <w:rsid w:val="00F9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839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ja-JP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21D5"/>
  </w:style>
  <w:style w:type="paragraph" w:styleId="Heading1">
    <w:name w:val="heading 1"/>
    <w:basedOn w:val="Normal"/>
    <w:next w:val="Normal"/>
    <w:link w:val="Heading1Char"/>
    <w:uiPriority w:val="9"/>
    <w:qFormat/>
    <w:rsid w:val="00C221D5"/>
    <w:pPr>
      <w:pBdr>
        <w:bottom w:val="thinThickSmallGap" w:sz="12" w:space="1" w:color="999970" w:themeColor="accent2" w:themeShade="BF"/>
      </w:pBdr>
      <w:spacing w:before="400"/>
      <w:jc w:val="center"/>
      <w:outlineLvl w:val="0"/>
    </w:pPr>
    <w:rPr>
      <w:caps/>
      <w:color w:val="68684A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21D5"/>
    <w:pPr>
      <w:pBdr>
        <w:bottom w:val="single" w:sz="4" w:space="1" w:color="676749" w:themeColor="accent2" w:themeShade="7F"/>
      </w:pBdr>
      <w:spacing w:before="400"/>
      <w:jc w:val="center"/>
      <w:outlineLvl w:val="1"/>
    </w:pPr>
    <w:rPr>
      <w:caps/>
      <w:color w:val="68684A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1D5"/>
    <w:pPr>
      <w:pBdr>
        <w:top w:val="dotted" w:sz="4" w:space="1" w:color="676749" w:themeColor="accent2" w:themeShade="7F"/>
        <w:bottom w:val="dotted" w:sz="4" w:space="1" w:color="676749" w:themeColor="accent2" w:themeShade="7F"/>
      </w:pBdr>
      <w:spacing w:before="300"/>
      <w:jc w:val="center"/>
      <w:outlineLvl w:val="2"/>
    </w:pPr>
    <w:rPr>
      <w:caps/>
      <w:color w:val="676749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21D5"/>
    <w:pPr>
      <w:pBdr>
        <w:bottom w:val="dotted" w:sz="4" w:space="1" w:color="999970" w:themeColor="accent2" w:themeShade="BF"/>
      </w:pBdr>
      <w:spacing w:after="120"/>
      <w:jc w:val="center"/>
      <w:outlineLvl w:val="3"/>
    </w:pPr>
    <w:rPr>
      <w:caps/>
      <w:color w:val="676749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21D5"/>
    <w:pPr>
      <w:spacing w:before="320" w:after="120"/>
      <w:jc w:val="center"/>
      <w:outlineLvl w:val="4"/>
    </w:pPr>
    <w:rPr>
      <w:caps/>
      <w:color w:val="676749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21D5"/>
    <w:pPr>
      <w:spacing w:after="120"/>
      <w:jc w:val="center"/>
      <w:outlineLvl w:val="5"/>
    </w:pPr>
    <w:rPr>
      <w:caps/>
      <w:color w:val="999970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21D5"/>
    <w:pPr>
      <w:spacing w:after="120"/>
      <w:jc w:val="center"/>
      <w:outlineLvl w:val="6"/>
    </w:pPr>
    <w:rPr>
      <w:i/>
      <w:iCs/>
      <w:caps/>
      <w:color w:val="999970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21D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21D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1D5"/>
    <w:rPr>
      <w:caps/>
      <w:color w:val="68684A" w:themeColor="accent2" w:themeShade="80"/>
      <w:spacing w:val="20"/>
      <w:sz w:val="28"/>
      <w:szCs w:val="28"/>
    </w:rPr>
  </w:style>
  <w:style w:type="paragraph" w:customStyle="1" w:styleId="ContactInfo">
    <w:name w:val="Contact Info"/>
    <w:basedOn w:val="Normal"/>
    <w:uiPriority w:val="2"/>
    <w:qFormat/>
    <w:pPr>
      <w:spacing w:after="540" w:line="288" w:lineRule="auto"/>
      <w:ind w:right="2880"/>
      <w:contextualSpacing/>
    </w:pPr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221D5"/>
    <w:pPr>
      <w:pBdr>
        <w:top w:val="dotted" w:sz="2" w:space="1" w:color="68684A" w:themeColor="accent2" w:themeShade="80"/>
        <w:bottom w:val="dotted" w:sz="2" w:space="6" w:color="68684A" w:themeColor="accent2" w:themeShade="80"/>
      </w:pBdr>
      <w:spacing w:before="500" w:after="300" w:line="240" w:lineRule="auto"/>
      <w:jc w:val="center"/>
    </w:pPr>
    <w:rPr>
      <w:caps/>
      <w:color w:val="68684A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1D5"/>
    <w:pPr>
      <w:spacing w:after="560" w:line="240" w:lineRule="auto"/>
      <w:jc w:val="center"/>
    </w:pPr>
    <w:rPr>
      <w:caps/>
      <w:spacing w:val="20"/>
      <w:sz w:val="18"/>
      <w:szCs w:val="18"/>
    </w:rPr>
  </w:style>
  <w:style w:type="paragraph" w:styleId="ListBullet">
    <w:name w:val="List Bullet"/>
    <w:basedOn w:val="Normal"/>
    <w:uiPriority w:val="9"/>
    <w:qFormat/>
    <w:pPr>
      <w:numPr>
        <w:numId w:val="2"/>
      </w:numPr>
      <w:spacing w:after="1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21D5"/>
    <w:rPr>
      <w:caps/>
      <w:color w:val="676749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21D5"/>
    <w:rPr>
      <w:caps/>
      <w:color w:val="676749" w:themeColor="accent2" w:themeShade="7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21D5"/>
    <w:rPr>
      <w:i/>
      <w:iCs/>
      <w:caps/>
      <w:color w:val="999970" w:themeColor="accen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21D5"/>
    <w:rPr>
      <w:caps/>
      <w:color w:val="999970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21D5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21D5"/>
    <w:rPr>
      <w:i/>
      <w:iCs/>
      <w:caps/>
      <w:spacing w:val="10"/>
      <w:sz w:val="20"/>
      <w:szCs w:val="20"/>
    </w:rPr>
  </w:style>
  <w:style w:type="character" w:styleId="SubtleEmphasis">
    <w:name w:val="Subtle Emphasis"/>
    <w:uiPriority w:val="19"/>
    <w:qFormat/>
    <w:rsid w:val="00C221D5"/>
    <w:rPr>
      <w:i/>
      <w:iCs/>
    </w:rPr>
  </w:style>
  <w:style w:type="character" w:styleId="BookTitle">
    <w:name w:val="Book Title"/>
    <w:uiPriority w:val="33"/>
    <w:qFormat/>
    <w:rsid w:val="00C221D5"/>
    <w:rPr>
      <w:caps/>
      <w:color w:val="676749" w:themeColor="accent2" w:themeShade="7F"/>
      <w:spacing w:val="5"/>
      <w:u w:color="676749" w:themeColor="accent2" w:themeShade="7F"/>
    </w:rPr>
  </w:style>
  <w:style w:type="paragraph" w:styleId="Footer">
    <w:name w:val="footer"/>
    <w:basedOn w:val="Normal"/>
    <w:link w:val="FooterChar"/>
    <w:uiPriority w:val="99"/>
    <w:unhideWhenUsed/>
    <w:qFormat/>
    <w:pPr>
      <w:spacing w:before="240" w:after="0" w:line="240" w:lineRule="auto"/>
    </w:pPr>
    <w:rPr>
      <w:color w:val="363D46" w:themeColor="text2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color w:val="363D46" w:themeColor="text2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221D5"/>
    <w:rPr>
      <w:caps/>
      <w:spacing w:val="20"/>
      <w:sz w:val="18"/>
      <w:szCs w:val="18"/>
    </w:rPr>
  </w:style>
  <w:style w:type="character" w:styleId="Emphasis">
    <w:name w:val="Emphasis"/>
    <w:uiPriority w:val="20"/>
    <w:qFormat/>
    <w:rsid w:val="00C221D5"/>
    <w:rPr>
      <w:caps/>
      <w:spacing w:val="5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C221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221D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21D5"/>
    <w:pPr>
      <w:pBdr>
        <w:top w:val="dotted" w:sz="2" w:space="10" w:color="68684A" w:themeColor="accent2" w:themeShade="80"/>
        <w:bottom w:val="dotted" w:sz="2" w:space="4" w:color="68684A" w:themeColor="accent2" w:themeShade="80"/>
      </w:pBdr>
      <w:spacing w:before="160" w:line="300" w:lineRule="auto"/>
      <w:ind w:left="1440" w:right="1440"/>
    </w:pPr>
    <w:rPr>
      <w:caps/>
      <w:color w:val="676749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21D5"/>
    <w:rPr>
      <w:caps/>
      <w:color w:val="676749" w:themeColor="accent2" w:themeShade="7F"/>
      <w:spacing w:val="5"/>
      <w:sz w:val="20"/>
      <w:szCs w:val="20"/>
    </w:rPr>
  </w:style>
  <w:style w:type="character" w:styleId="IntenseEmphasis">
    <w:name w:val="Intense Emphasis"/>
    <w:uiPriority w:val="21"/>
    <w:qFormat/>
    <w:rsid w:val="00C221D5"/>
    <w:rPr>
      <w:i/>
      <w:iCs/>
      <w:caps/>
      <w:spacing w:val="10"/>
      <w:sz w:val="20"/>
      <w:szCs w:val="20"/>
    </w:rPr>
  </w:style>
  <w:style w:type="character" w:styleId="IntenseReference">
    <w:name w:val="Intense Reference"/>
    <w:uiPriority w:val="32"/>
    <w:qFormat/>
    <w:rsid w:val="00C221D5"/>
    <w:rPr>
      <w:rFonts w:asciiTheme="minorHAnsi" w:eastAsiaTheme="minorEastAsia" w:hAnsiTheme="minorHAnsi" w:cstheme="minorBidi"/>
      <w:b/>
      <w:bCs/>
      <w:i/>
      <w:iCs/>
      <w:color w:val="676749" w:themeColor="accent2" w:themeShade="7F"/>
    </w:rPr>
  </w:style>
  <w:style w:type="character" w:styleId="Strong">
    <w:name w:val="Strong"/>
    <w:uiPriority w:val="22"/>
    <w:qFormat/>
    <w:rsid w:val="00C221D5"/>
    <w:rPr>
      <w:b/>
      <w:bCs/>
      <w:color w:val="999970" w:themeColor="accent2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221D5"/>
    <w:rPr>
      <w:caps/>
      <w:spacing w:val="10"/>
      <w:sz w:val="18"/>
      <w:szCs w:val="18"/>
    </w:rPr>
  </w:style>
  <w:style w:type="paragraph" w:styleId="ListParagraph">
    <w:name w:val="List Paragraph"/>
    <w:basedOn w:val="Normal"/>
    <w:uiPriority w:val="34"/>
    <w:qFormat/>
    <w:rsid w:val="00C221D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221D5"/>
    <w:pPr>
      <w:outlineLvl w:val="9"/>
    </w:pPr>
  </w:style>
  <w:style w:type="paragraph" w:styleId="TOAHeading">
    <w:name w:val="toa heading"/>
    <w:basedOn w:val="Normal"/>
    <w:next w:val="Normal"/>
    <w:uiPriority w:val="99"/>
    <w:semiHidden/>
    <w:unhideWhenUsed/>
    <w:pPr>
      <w:pBdr>
        <w:top w:val="single" w:sz="24" w:space="5" w:color="auto"/>
        <w:bottom w:val="single" w:sz="4" w:space="5" w:color="auto"/>
      </w:pBdr>
      <w:spacing w:before="120"/>
    </w:pPr>
    <w:rPr>
      <w:b/>
      <w:bCs/>
      <w:sz w:val="24"/>
      <w:szCs w:val="24"/>
    </w:rPr>
  </w:style>
  <w:style w:type="character" w:styleId="SubtleReference">
    <w:name w:val="Subtle Reference"/>
    <w:basedOn w:val="DefaultParagraphFont"/>
    <w:uiPriority w:val="31"/>
    <w:qFormat/>
    <w:rsid w:val="00C221D5"/>
    <w:rPr>
      <w:rFonts w:asciiTheme="minorHAnsi" w:eastAsiaTheme="minorEastAsia" w:hAnsiTheme="minorHAnsi" w:cstheme="minorBidi"/>
      <w:i/>
      <w:iCs/>
      <w:color w:val="676749" w:themeColor="accent2" w:themeShade="7F"/>
    </w:rPr>
  </w:style>
  <w:style w:type="paragraph" w:customStyle="1" w:styleId="Name">
    <w:name w:val="Name"/>
    <w:basedOn w:val="Normal"/>
    <w:uiPriority w:val="1"/>
    <w:qFormat/>
    <w:pPr>
      <w:spacing w:line="192" w:lineRule="auto"/>
      <w:contextualSpacing/>
    </w:pPr>
    <w:rPr>
      <w:b/>
      <w:caps/>
      <w:color w:val="363D46" w:themeColor="text2"/>
      <w:kern w:val="28"/>
      <w:sz w:val="70"/>
    </w:rPr>
  </w:style>
  <w:style w:type="character" w:customStyle="1" w:styleId="TitleChar">
    <w:name w:val="Title Char"/>
    <w:basedOn w:val="DefaultParagraphFont"/>
    <w:link w:val="Title"/>
    <w:uiPriority w:val="10"/>
    <w:rsid w:val="00C221D5"/>
    <w:rPr>
      <w:caps/>
      <w:color w:val="68684A" w:themeColor="accent2" w:themeShade="80"/>
      <w:spacing w:val="5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1D5"/>
    <w:rPr>
      <w:caps/>
      <w:color w:val="68684A" w:themeColor="accent2" w:themeShade="80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0"/>
    <w:pPr>
      <w:numPr>
        <w:numId w:val="13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1D5"/>
    <w:rPr>
      <w:caps/>
      <w:color w:val="676749" w:themeColor="accent2" w:themeShade="7F"/>
      <w:sz w:val="24"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spacing w:before="720" w:after="280" w:line="240" w:lineRule="auto"/>
      <w:contextualSpacing/>
    </w:pPr>
    <w:rPr>
      <w:color w:val="363D46" w:themeColor="text2"/>
      <w:sz w:val="24"/>
    </w:rPr>
  </w:style>
  <w:style w:type="character" w:customStyle="1" w:styleId="DateChar">
    <w:name w:val="Date Char"/>
    <w:basedOn w:val="DefaultParagraphFont"/>
    <w:link w:val="Date"/>
    <w:uiPriority w:val="99"/>
    <w:semiHidden/>
    <w:rPr>
      <w:color w:val="363D46" w:themeColor="text2"/>
      <w:sz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spacing w:before="800" w:after="0" w:line="240" w:lineRule="auto"/>
    </w:pPr>
    <w:rPr>
      <w:color w:val="363D46" w:themeColor="text2"/>
      <w:sz w:val="24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color w:val="363D46" w:themeColor="text2"/>
      <w:sz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1080" w:after="280" w:line="240" w:lineRule="auto"/>
      <w:contextualSpacing/>
    </w:pPr>
    <w:rPr>
      <w:color w:val="363D46" w:themeColor="text2"/>
    </w:rPr>
  </w:style>
  <w:style w:type="character" w:customStyle="1" w:styleId="SignatureChar">
    <w:name w:val="Signature Char"/>
    <w:basedOn w:val="DefaultParagraphFont"/>
    <w:link w:val="Signature"/>
    <w:uiPriority w:val="99"/>
    <w:semiHidden/>
    <w:rPr>
      <w:color w:val="363D46" w:themeColor="text2"/>
    </w:rPr>
  </w:style>
  <w:style w:type="paragraph" w:styleId="NoSpacing">
    <w:name w:val="No Spacing"/>
    <w:basedOn w:val="Normal"/>
    <w:link w:val="NoSpacingChar"/>
    <w:uiPriority w:val="1"/>
    <w:qFormat/>
    <w:rsid w:val="00C221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221D5"/>
  </w:style>
  <w:style w:type="character" w:styleId="Hyperlink">
    <w:name w:val="Hyperlink"/>
    <w:basedOn w:val="DefaultParagraphFont"/>
    <w:uiPriority w:val="99"/>
    <w:unhideWhenUsed/>
    <w:rsid w:val="00665840"/>
    <w:rPr>
      <w:color w:val="F28943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65840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8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56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jwright3@mail.umw.edu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sh/Library/Containers/com.microsoft.Word/Data/Library/Caches/1033/TM10002074/Bold%20Resum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1B521-B7D2-2341-8770-CFFC47A21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Resume.dotx</Template>
  <TotalTime>107</TotalTime>
  <Pages>1</Pages>
  <Words>236</Words>
  <Characters>1350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Wright (jwright3)</dc:creator>
  <cp:keywords/>
  <dc:description/>
  <cp:lastModifiedBy>Joshua Wright (jwright3)</cp:lastModifiedBy>
  <cp:revision>4</cp:revision>
  <dcterms:created xsi:type="dcterms:W3CDTF">2018-01-18T22:48:00Z</dcterms:created>
  <dcterms:modified xsi:type="dcterms:W3CDTF">2018-01-19T03:17:00Z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TF10002018</vt:lpwstr>
  </property>
</Properties>
</file>